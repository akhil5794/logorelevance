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514B33" w14:textId="77777777" w:rsidR="002B3542" w:rsidRDefault="002B3542" w:rsidP="002B3542">
      <w:pPr>
        <w:rPr>
          <w:b/>
          <w:color w:val="FFFFFF" w:themeColor="background1"/>
          <w:sz w:val="180"/>
          <w:szCs w:val="108"/>
        </w:rPr>
      </w:pPr>
    </w:p>
    <w:p w14:paraId="3F24ACE4" w14:textId="627BCC16" w:rsidR="0094013D" w:rsidRDefault="00E56D25" w:rsidP="002B3542">
      <w:pPr>
        <w:rPr>
          <w:b/>
          <w:color w:val="B04D10"/>
          <w:sz w:val="108"/>
          <w:szCs w:val="108"/>
        </w:rPr>
      </w:pPr>
      <w:r w:rsidRPr="002B3542">
        <w:rPr>
          <w:b/>
          <w:noProof/>
          <w:color w:val="FBE4D5" w:themeColor="accent2" w:themeTint="33"/>
          <w:sz w:val="72"/>
        </w:rPr>
        <w:drawing>
          <wp:anchor distT="0" distB="0" distL="114300" distR="114300" simplePos="0" relativeHeight="251658240" behindDoc="1" locked="0" layoutInCell="1" allowOverlap="1" wp14:anchorId="188E639E" wp14:editId="3BB161D8">
            <wp:simplePos x="0" y="0"/>
            <wp:positionH relativeFrom="column">
              <wp:posOffset>-906145</wp:posOffset>
            </wp:positionH>
            <wp:positionV relativeFrom="page">
              <wp:posOffset>-966</wp:posOffset>
            </wp:positionV>
            <wp:extent cx="7554595" cy="10686415"/>
            <wp:effectExtent l="0" t="0" r="190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VER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4595" cy="10686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5A1E" w:rsidRPr="002B3542">
        <w:rPr>
          <w:b/>
          <w:color w:val="FBE4D5" w:themeColor="accent2" w:themeTint="33"/>
          <w:sz w:val="160"/>
          <w:szCs w:val="108"/>
        </w:rPr>
        <w:t>LOGO RELEVANCE</w:t>
      </w:r>
    </w:p>
    <w:p w14:paraId="7D097041" w14:textId="77777777" w:rsidR="0076545D" w:rsidRDefault="0076545D" w:rsidP="0076545D">
      <w:pPr>
        <w:ind w:left="720"/>
        <w:rPr>
          <w:b/>
          <w:color w:val="B04D10"/>
          <w:sz w:val="108"/>
          <w:szCs w:val="108"/>
        </w:rPr>
      </w:pPr>
    </w:p>
    <w:p w14:paraId="6E246E1D" w14:textId="77777777" w:rsidR="0076545D" w:rsidRPr="0076545D" w:rsidRDefault="0076545D" w:rsidP="0076545D">
      <w:pPr>
        <w:ind w:left="720"/>
        <w:rPr>
          <w:b/>
          <w:color w:val="B04D10"/>
          <w:sz w:val="108"/>
          <w:szCs w:val="108"/>
        </w:rPr>
      </w:pPr>
    </w:p>
    <w:p w14:paraId="06A13C29" w14:textId="77777777" w:rsidR="0094013D" w:rsidRDefault="0094013D"/>
    <w:p w14:paraId="728D9A7A" w14:textId="77777777" w:rsidR="0094013D" w:rsidRDefault="0094013D"/>
    <w:p w14:paraId="3D6C3341" w14:textId="77777777" w:rsidR="0094013D" w:rsidRDefault="0094013D"/>
    <w:p w14:paraId="7AF7250B" w14:textId="77777777" w:rsidR="0094013D" w:rsidRDefault="0094013D"/>
    <w:p w14:paraId="76550E6E" w14:textId="77777777" w:rsidR="0094013D" w:rsidRDefault="0094013D"/>
    <w:p w14:paraId="3817807B" w14:textId="77777777" w:rsidR="0094013D" w:rsidRDefault="0094013D"/>
    <w:p w14:paraId="78A8C586" w14:textId="77777777" w:rsidR="0094013D" w:rsidRDefault="0094013D"/>
    <w:p w14:paraId="7DAE9385" w14:textId="77777777" w:rsidR="0094013D" w:rsidRDefault="0094013D"/>
    <w:p w14:paraId="2D5E609C" w14:textId="77777777" w:rsidR="0094013D" w:rsidRDefault="0094013D"/>
    <w:p w14:paraId="18AD0DED" w14:textId="77777777" w:rsidR="0094013D" w:rsidRDefault="0094013D"/>
    <w:p w14:paraId="41FBFAFD" w14:textId="77777777" w:rsidR="0094013D" w:rsidRDefault="0094013D"/>
    <w:p w14:paraId="7AD89718" w14:textId="77777777" w:rsidR="0094013D" w:rsidRDefault="0094013D"/>
    <w:p w14:paraId="62297618" w14:textId="77777777" w:rsidR="0094013D" w:rsidRDefault="0094013D"/>
    <w:p w14:paraId="6BA452A7" w14:textId="77777777" w:rsidR="0094013D" w:rsidRDefault="0094013D"/>
    <w:p w14:paraId="1A03CC01" w14:textId="77777777" w:rsidR="0094013D" w:rsidRDefault="0094013D"/>
    <w:p w14:paraId="1EB5F53E" w14:textId="77777777" w:rsidR="0094013D" w:rsidRDefault="0094013D"/>
    <w:p w14:paraId="5F9FFBE1" w14:textId="77777777" w:rsidR="0094013D" w:rsidRDefault="0094013D"/>
    <w:p w14:paraId="178ED3E9" w14:textId="77777777" w:rsidR="00F95727" w:rsidRDefault="00F95727" w:rsidP="00F95727">
      <w:pPr>
        <w:jc w:val="center"/>
        <w:rPr>
          <w:b/>
          <w:sz w:val="36"/>
          <w:szCs w:val="36"/>
        </w:rPr>
      </w:pPr>
      <w:r w:rsidRPr="008F5E53">
        <w:rPr>
          <w:b/>
          <w:sz w:val="44"/>
          <w:szCs w:val="36"/>
        </w:rPr>
        <w:lastRenderedPageBreak/>
        <w:t>LOGO RELEVANCE</w:t>
      </w:r>
    </w:p>
    <w:p w14:paraId="5D645E12" w14:textId="77777777" w:rsidR="00F95727" w:rsidRDefault="00F95727" w:rsidP="00F95727">
      <w:pPr>
        <w:rPr>
          <w:b/>
          <w:sz w:val="32"/>
          <w:szCs w:val="32"/>
        </w:rPr>
      </w:pPr>
    </w:p>
    <w:p w14:paraId="6E79BCDE" w14:textId="77777777" w:rsidR="00AD1A06" w:rsidRPr="00CB6A8E" w:rsidRDefault="00AD1A06" w:rsidP="00F95727">
      <w:pPr>
        <w:rPr>
          <w:b/>
          <w:sz w:val="32"/>
          <w:szCs w:val="32"/>
        </w:rPr>
      </w:pPr>
    </w:p>
    <w:p w14:paraId="4F4F72CE" w14:textId="77777777" w:rsidR="00AD1A06" w:rsidRPr="00AD1A06" w:rsidRDefault="00F95727" w:rsidP="00EB506B">
      <w:pPr>
        <w:jc w:val="both"/>
        <w:rPr>
          <w:b/>
          <w:sz w:val="32"/>
          <w:szCs w:val="32"/>
        </w:rPr>
      </w:pPr>
      <w:r w:rsidRPr="0041356C">
        <w:rPr>
          <w:b/>
          <w:sz w:val="32"/>
          <w:szCs w:val="32"/>
        </w:rPr>
        <w:t>Abstract</w:t>
      </w:r>
    </w:p>
    <w:p w14:paraId="35F420E1" w14:textId="77777777" w:rsidR="008F5E53" w:rsidRPr="008F5E53" w:rsidRDefault="00892B3A" w:rsidP="006A65B7">
      <w:pPr>
        <w:jc w:val="both"/>
        <w:rPr>
          <w:rFonts w:cstheme="minorHAnsi"/>
          <w:color w:val="000000" w:themeColor="text1"/>
          <w:sz w:val="32"/>
          <w:szCs w:val="32"/>
        </w:rPr>
      </w:pPr>
      <w:r w:rsidRPr="008F5E53">
        <w:rPr>
          <w:rFonts w:cstheme="minorHAnsi"/>
          <w:color w:val="000000" w:themeColor="text1"/>
          <w:sz w:val="32"/>
          <w:szCs w:val="32"/>
        </w:rPr>
        <w:t xml:space="preserve">A logo can be described as the face of a company.  Quite often, it’s the first thing that a potential customer will notice about </w:t>
      </w:r>
      <w:r w:rsidR="006A65B7">
        <w:rPr>
          <w:rFonts w:cstheme="minorHAnsi"/>
          <w:color w:val="000000" w:themeColor="text1"/>
          <w:sz w:val="32"/>
          <w:szCs w:val="32"/>
        </w:rPr>
        <w:t>a</w:t>
      </w:r>
      <w:r w:rsidRPr="008F5E53">
        <w:rPr>
          <w:rFonts w:cstheme="minorHAnsi"/>
          <w:color w:val="000000" w:themeColor="text1"/>
          <w:sz w:val="32"/>
          <w:szCs w:val="32"/>
        </w:rPr>
        <w:t xml:space="preserve"> business. A logo is much more than just an image; it is a point of recognition for clients and an important foundation for the branding of </w:t>
      </w:r>
      <w:r w:rsidR="006A65B7">
        <w:rPr>
          <w:rFonts w:cstheme="minorHAnsi"/>
          <w:color w:val="000000" w:themeColor="text1"/>
          <w:sz w:val="32"/>
          <w:szCs w:val="32"/>
        </w:rPr>
        <w:t xml:space="preserve">the </w:t>
      </w:r>
      <w:r w:rsidRPr="008F5E53">
        <w:rPr>
          <w:rFonts w:cstheme="minorHAnsi"/>
          <w:color w:val="000000" w:themeColor="text1"/>
          <w:sz w:val="32"/>
          <w:szCs w:val="32"/>
        </w:rPr>
        <w:t>company. A well-designed logo is an easy way to convey to potential customers that your business is professional, trustworthy, and provides quality goods or services.</w:t>
      </w:r>
      <w:r w:rsidR="00EB506B" w:rsidRPr="008F5E53">
        <w:rPr>
          <w:rFonts w:cstheme="minorHAnsi"/>
          <w:color w:val="000000" w:themeColor="text1"/>
          <w:sz w:val="32"/>
          <w:szCs w:val="32"/>
        </w:rPr>
        <w:t xml:space="preserve"> </w:t>
      </w:r>
      <w:r w:rsidRPr="008F5E53">
        <w:rPr>
          <w:rFonts w:cstheme="minorHAnsi"/>
          <w:color w:val="000000" w:themeColor="text1"/>
          <w:sz w:val="32"/>
          <w:szCs w:val="32"/>
        </w:rPr>
        <w:t>A logo should be distinctive enough to be easily recognized and simple enough to work across multiple media. A good logo is memorable and makes a great first impression. It should be effective at any size – whether it’s on a billboard or on a pen.</w:t>
      </w:r>
    </w:p>
    <w:p w14:paraId="719E1B9F" w14:textId="77777777" w:rsidR="008F5E53" w:rsidRDefault="008F5E53" w:rsidP="008F5E53">
      <w:pPr>
        <w:pStyle w:val="NormalWeb"/>
        <w:spacing w:before="0" w:beforeAutospacing="0" w:after="225" w:afterAutospacing="0"/>
        <w:rPr>
          <w:rFonts w:asciiTheme="minorHAnsi" w:hAnsiTheme="minorHAnsi" w:cstheme="minorHAnsi"/>
          <w:color w:val="000000" w:themeColor="text1"/>
          <w:sz w:val="32"/>
          <w:szCs w:val="32"/>
        </w:rPr>
      </w:pPr>
      <w:r w:rsidRPr="008F5E53">
        <w:rPr>
          <w:rFonts w:asciiTheme="minorHAnsi" w:hAnsiTheme="minorHAnsi" w:cstheme="minorHAnsi"/>
          <w:color w:val="000000" w:themeColor="text1"/>
          <w:sz w:val="32"/>
          <w:szCs w:val="32"/>
        </w:rPr>
        <w:t>With logos, details are extremely important. Particular attention must be paid to every element of the logo, including colors, shapes and fonts. All of these elements help to convey a message about your brand.</w:t>
      </w:r>
      <w:r w:rsidR="006A65B7">
        <w:rPr>
          <w:rFonts w:asciiTheme="minorHAnsi" w:hAnsiTheme="minorHAnsi" w:cstheme="minorHAnsi"/>
          <w:color w:val="000000" w:themeColor="text1"/>
          <w:sz w:val="32"/>
          <w:szCs w:val="32"/>
        </w:rPr>
        <w:t xml:space="preserve"> </w:t>
      </w:r>
      <w:r w:rsidRPr="008F5E53">
        <w:rPr>
          <w:rFonts w:asciiTheme="minorHAnsi" w:hAnsiTheme="minorHAnsi" w:cstheme="minorHAnsi"/>
          <w:color w:val="000000" w:themeColor="text1"/>
          <w:sz w:val="32"/>
          <w:szCs w:val="32"/>
        </w:rPr>
        <w:t xml:space="preserve">The visuals and imagery should be appropriate for </w:t>
      </w:r>
      <w:r>
        <w:rPr>
          <w:rFonts w:asciiTheme="minorHAnsi" w:hAnsiTheme="minorHAnsi" w:cstheme="minorHAnsi"/>
          <w:color w:val="000000" w:themeColor="text1"/>
          <w:sz w:val="32"/>
          <w:szCs w:val="32"/>
        </w:rPr>
        <w:t>a</w:t>
      </w:r>
      <w:r w:rsidRPr="008F5E53">
        <w:rPr>
          <w:rFonts w:asciiTheme="minorHAnsi" w:hAnsiTheme="minorHAnsi" w:cstheme="minorHAnsi"/>
          <w:color w:val="000000" w:themeColor="text1"/>
          <w:sz w:val="32"/>
          <w:szCs w:val="32"/>
        </w:rPr>
        <w:t xml:space="preserve"> company to avoid any discrepancies or confusion. All colors, shapes, images and fonts must be consistent with the idea that is to be communicated. It’s very important that </w:t>
      </w:r>
      <w:r>
        <w:rPr>
          <w:rFonts w:asciiTheme="minorHAnsi" w:hAnsiTheme="minorHAnsi" w:cstheme="minorHAnsi"/>
          <w:color w:val="000000" w:themeColor="text1"/>
          <w:sz w:val="32"/>
          <w:szCs w:val="32"/>
        </w:rPr>
        <w:t xml:space="preserve">the </w:t>
      </w:r>
      <w:r w:rsidRPr="008F5E53">
        <w:rPr>
          <w:rFonts w:asciiTheme="minorHAnsi" w:hAnsiTheme="minorHAnsi" w:cstheme="minorHAnsi"/>
          <w:color w:val="000000" w:themeColor="text1"/>
          <w:sz w:val="32"/>
          <w:szCs w:val="32"/>
        </w:rPr>
        <w:t xml:space="preserve">logo delivers the correct message about </w:t>
      </w:r>
      <w:r>
        <w:rPr>
          <w:rFonts w:asciiTheme="minorHAnsi" w:hAnsiTheme="minorHAnsi" w:cstheme="minorHAnsi"/>
          <w:color w:val="000000" w:themeColor="text1"/>
          <w:sz w:val="32"/>
          <w:szCs w:val="32"/>
        </w:rPr>
        <w:t>a</w:t>
      </w:r>
      <w:r w:rsidRPr="008F5E53">
        <w:rPr>
          <w:rFonts w:asciiTheme="minorHAnsi" w:hAnsiTheme="minorHAnsi" w:cstheme="minorHAnsi"/>
          <w:color w:val="000000" w:themeColor="text1"/>
          <w:sz w:val="32"/>
          <w:szCs w:val="32"/>
        </w:rPr>
        <w:t xml:space="preserve"> company</w:t>
      </w:r>
      <w:r w:rsidR="006A65B7">
        <w:rPr>
          <w:rFonts w:asciiTheme="minorHAnsi" w:hAnsiTheme="minorHAnsi" w:cstheme="minorHAnsi"/>
          <w:color w:val="000000" w:themeColor="text1"/>
          <w:sz w:val="32"/>
          <w:szCs w:val="32"/>
        </w:rPr>
        <w:t>.</w:t>
      </w:r>
    </w:p>
    <w:p w14:paraId="59969254" w14:textId="77777777" w:rsidR="00AD1A06" w:rsidRDefault="006A65B7" w:rsidP="00AD1A06">
      <w:pPr>
        <w:ind w:firstLine="720"/>
        <w:jc w:val="both"/>
        <w:rPr>
          <w:rFonts w:cstheme="minorHAnsi"/>
          <w:color w:val="000000" w:themeColor="text1"/>
          <w:sz w:val="32"/>
          <w:szCs w:val="32"/>
        </w:rPr>
      </w:pPr>
      <w:r w:rsidRPr="008F5E53">
        <w:rPr>
          <w:rFonts w:cstheme="minorHAnsi"/>
          <w:color w:val="000000" w:themeColor="text1"/>
          <w:sz w:val="32"/>
          <w:szCs w:val="32"/>
        </w:rPr>
        <w:t xml:space="preserve">Every enterprise tries to bud &amp; shape them into the best form of themselves. In the process of ingraining in a sector, they are represented not only by their professional accomplishments, but also by their ‘Brand Logo’. The course of creating logo for any corporate body requires a lot of effort, as they should not resemble any other famous brand in one or other sense. </w:t>
      </w:r>
      <w:r w:rsidR="00AD1A06">
        <w:rPr>
          <w:rFonts w:cstheme="minorHAnsi"/>
          <w:color w:val="000000" w:themeColor="text1"/>
          <w:sz w:val="32"/>
          <w:szCs w:val="32"/>
        </w:rPr>
        <w:t xml:space="preserve">So, this project helps the </w:t>
      </w:r>
    </w:p>
    <w:p w14:paraId="00788C31" w14:textId="77777777" w:rsidR="006A65B7" w:rsidRDefault="00AD1A06" w:rsidP="00AD1A06">
      <w:pPr>
        <w:jc w:val="both"/>
        <w:rPr>
          <w:rFonts w:cstheme="minorHAnsi"/>
          <w:color w:val="000000" w:themeColor="text1"/>
          <w:sz w:val="32"/>
          <w:szCs w:val="32"/>
        </w:rPr>
      </w:pPr>
      <w:r>
        <w:rPr>
          <w:rFonts w:cstheme="minorHAnsi"/>
          <w:color w:val="000000" w:themeColor="text1"/>
          <w:sz w:val="32"/>
          <w:szCs w:val="32"/>
        </w:rPr>
        <w:t>logo-designers to reduce their burden in the process of building an ideal logo for any corporate enterprise.</w:t>
      </w:r>
    </w:p>
    <w:p w14:paraId="2BA6E7F4" w14:textId="0FC51CE0" w:rsidR="006A65B7" w:rsidRDefault="006A65B7" w:rsidP="008F5E53">
      <w:pPr>
        <w:pStyle w:val="NormalWeb"/>
        <w:spacing w:before="0" w:beforeAutospacing="0" w:after="225" w:afterAutospacing="0"/>
        <w:rPr>
          <w:rFonts w:asciiTheme="minorHAnsi" w:hAnsiTheme="minorHAnsi" w:cstheme="minorHAnsi"/>
          <w:color w:val="000000" w:themeColor="text1"/>
          <w:sz w:val="32"/>
          <w:szCs w:val="32"/>
        </w:rPr>
      </w:pPr>
    </w:p>
    <w:p w14:paraId="17F17C51" w14:textId="77777777" w:rsidR="002B3542" w:rsidRPr="006A65B7" w:rsidRDefault="002B3542" w:rsidP="008F5E53">
      <w:pPr>
        <w:pStyle w:val="NormalWeb"/>
        <w:spacing w:before="0" w:beforeAutospacing="0" w:after="225" w:afterAutospacing="0"/>
        <w:rPr>
          <w:rFonts w:asciiTheme="minorHAnsi" w:hAnsiTheme="minorHAnsi" w:cstheme="minorHAnsi"/>
          <w:color w:val="000000" w:themeColor="text1"/>
          <w:sz w:val="32"/>
          <w:szCs w:val="32"/>
        </w:rPr>
      </w:pPr>
    </w:p>
    <w:p w14:paraId="3D1D3F4D" w14:textId="77777777" w:rsidR="008F5E53" w:rsidRPr="00892B3A" w:rsidRDefault="008F5E53" w:rsidP="008F5E53">
      <w:pPr>
        <w:ind w:firstLine="720"/>
        <w:jc w:val="both"/>
        <w:rPr>
          <w:rFonts w:cstheme="minorHAnsi"/>
          <w:color w:val="000000" w:themeColor="text1"/>
          <w:sz w:val="32"/>
          <w:szCs w:val="32"/>
        </w:rPr>
      </w:pPr>
    </w:p>
    <w:p w14:paraId="26125324" w14:textId="77777777" w:rsidR="00F95727" w:rsidRPr="00CB6A8E" w:rsidRDefault="00F95727" w:rsidP="00F95727">
      <w:pPr>
        <w:jc w:val="both"/>
        <w:rPr>
          <w:b/>
          <w:sz w:val="32"/>
          <w:szCs w:val="32"/>
        </w:rPr>
      </w:pPr>
    </w:p>
    <w:p w14:paraId="280C45ED" w14:textId="77777777" w:rsidR="00892B3A" w:rsidRPr="00AD1A06" w:rsidRDefault="00F95727" w:rsidP="00F95727">
      <w:pPr>
        <w:jc w:val="both"/>
        <w:rPr>
          <w:b/>
          <w:sz w:val="32"/>
          <w:szCs w:val="32"/>
        </w:rPr>
      </w:pPr>
      <w:r w:rsidRPr="00CB6A8E">
        <w:rPr>
          <w:b/>
          <w:sz w:val="32"/>
          <w:szCs w:val="32"/>
        </w:rPr>
        <w:t>Aim</w:t>
      </w:r>
    </w:p>
    <w:p w14:paraId="52720AC2" w14:textId="07074964" w:rsidR="00F95727" w:rsidRPr="00CB6A8E" w:rsidRDefault="00892B3A" w:rsidP="00F95727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The project aims </w:t>
      </w:r>
      <w:r w:rsidR="00AD1A06">
        <w:rPr>
          <w:sz w:val="32"/>
          <w:szCs w:val="32"/>
        </w:rPr>
        <w:t xml:space="preserve">in reducing the hardship of a Brand/Logo-Designer, by providing them the ease of composing a Brand/Emblem. </w:t>
      </w:r>
      <w:r w:rsidR="0076545D">
        <w:rPr>
          <w:sz w:val="32"/>
          <w:szCs w:val="32"/>
        </w:rPr>
        <w:t>So, in the end</w:t>
      </w:r>
      <w:r w:rsidR="00AD1A06">
        <w:rPr>
          <w:sz w:val="32"/>
          <w:szCs w:val="32"/>
        </w:rPr>
        <w:t xml:space="preserve"> </w:t>
      </w:r>
      <w:r w:rsidR="0076545D">
        <w:rPr>
          <w:sz w:val="32"/>
          <w:szCs w:val="32"/>
        </w:rPr>
        <w:t>Logo</w:t>
      </w:r>
      <w:r w:rsidR="00AD1A06">
        <w:rPr>
          <w:sz w:val="32"/>
          <w:szCs w:val="32"/>
        </w:rPr>
        <w:t>-designer</w:t>
      </w:r>
      <w:r w:rsidR="0076545D">
        <w:rPr>
          <w:sz w:val="32"/>
          <w:szCs w:val="32"/>
        </w:rPr>
        <w:t>’s</w:t>
      </w:r>
      <w:r w:rsidR="00AD1A06">
        <w:rPr>
          <w:sz w:val="32"/>
          <w:szCs w:val="32"/>
        </w:rPr>
        <w:t xml:space="preserve"> effort for creating a </w:t>
      </w:r>
      <w:r w:rsidR="0076545D">
        <w:rPr>
          <w:sz w:val="32"/>
          <w:szCs w:val="32"/>
        </w:rPr>
        <w:t xml:space="preserve">logo </w:t>
      </w:r>
      <w:r w:rsidR="00AD1A06">
        <w:rPr>
          <w:sz w:val="32"/>
          <w:szCs w:val="32"/>
        </w:rPr>
        <w:t>with this tool</w:t>
      </w:r>
      <w:r w:rsidR="0076545D">
        <w:rPr>
          <w:sz w:val="32"/>
          <w:szCs w:val="32"/>
        </w:rPr>
        <w:t xml:space="preserve"> will be as minimal</w:t>
      </w:r>
      <w:r w:rsidR="002B3542">
        <w:rPr>
          <w:sz w:val="32"/>
          <w:szCs w:val="32"/>
        </w:rPr>
        <w:t xml:space="preserve"> as possible</w:t>
      </w:r>
      <w:r w:rsidR="0076545D">
        <w:rPr>
          <w:sz w:val="32"/>
          <w:szCs w:val="32"/>
        </w:rPr>
        <w:t xml:space="preserve">. </w:t>
      </w:r>
    </w:p>
    <w:p w14:paraId="7C1395BB" w14:textId="67F20239" w:rsidR="00F95727" w:rsidRDefault="00F95727" w:rsidP="00F95727">
      <w:pPr>
        <w:jc w:val="both"/>
        <w:rPr>
          <w:sz w:val="32"/>
          <w:szCs w:val="32"/>
        </w:rPr>
      </w:pPr>
    </w:p>
    <w:p w14:paraId="4A4C346D" w14:textId="77777777" w:rsidR="009121B5" w:rsidRDefault="009121B5" w:rsidP="00F95727">
      <w:pPr>
        <w:jc w:val="both"/>
        <w:rPr>
          <w:sz w:val="32"/>
          <w:szCs w:val="32"/>
        </w:rPr>
      </w:pPr>
    </w:p>
    <w:p w14:paraId="16641E4C" w14:textId="77777777" w:rsidR="00F95727" w:rsidRDefault="00F95727" w:rsidP="00F95727">
      <w:pPr>
        <w:rPr>
          <w:b/>
          <w:sz w:val="32"/>
          <w:szCs w:val="32"/>
        </w:rPr>
      </w:pPr>
      <w:r>
        <w:rPr>
          <w:b/>
          <w:sz w:val="32"/>
          <w:szCs w:val="32"/>
        </w:rPr>
        <w:t>About the Company</w:t>
      </w:r>
    </w:p>
    <w:p w14:paraId="19EB0ABA" w14:textId="77777777" w:rsidR="00F95727" w:rsidRPr="005610C0" w:rsidRDefault="00DF002D" w:rsidP="00F95727">
      <w:pPr>
        <w:jc w:val="both"/>
        <w:rPr>
          <w:sz w:val="32"/>
          <w:szCs w:val="32"/>
          <w:lang w:val="en-IN"/>
        </w:rPr>
      </w:pPr>
      <w:r>
        <w:rPr>
          <w:sz w:val="32"/>
          <w:szCs w:val="32"/>
        </w:rPr>
        <w:t>--[</w:t>
      </w:r>
      <w:r w:rsidR="00AD1A06">
        <w:rPr>
          <w:sz w:val="32"/>
          <w:szCs w:val="32"/>
        </w:rPr>
        <w:t xml:space="preserve">Project is for </w:t>
      </w:r>
      <w:r>
        <w:rPr>
          <w:sz w:val="32"/>
          <w:szCs w:val="32"/>
        </w:rPr>
        <w:t>Internal Purpose]--</w:t>
      </w:r>
    </w:p>
    <w:p w14:paraId="69072F20" w14:textId="68840CC4" w:rsidR="00F95727" w:rsidRDefault="00F95727" w:rsidP="00F95727">
      <w:pPr>
        <w:jc w:val="both"/>
        <w:rPr>
          <w:b/>
          <w:sz w:val="32"/>
          <w:szCs w:val="32"/>
        </w:rPr>
      </w:pPr>
    </w:p>
    <w:p w14:paraId="2CEAACDF" w14:textId="77777777" w:rsidR="009121B5" w:rsidRDefault="009121B5" w:rsidP="00F95727">
      <w:pPr>
        <w:jc w:val="both"/>
        <w:rPr>
          <w:b/>
          <w:sz w:val="32"/>
          <w:szCs w:val="32"/>
        </w:rPr>
      </w:pPr>
    </w:p>
    <w:p w14:paraId="53A7C93F" w14:textId="77777777" w:rsidR="00F95727" w:rsidRDefault="00F95727" w:rsidP="00F95727">
      <w:pPr>
        <w:jc w:val="both"/>
        <w:rPr>
          <w:b/>
          <w:sz w:val="32"/>
          <w:szCs w:val="32"/>
        </w:rPr>
      </w:pPr>
      <w:r w:rsidRPr="00CB6A8E">
        <w:rPr>
          <w:b/>
          <w:sz w:val="32"/>
          <w:szCs w:val="32"/>
        </w:rPr>
        <w:t>Impact We Made</w:t>
      </w:r>
    </w:p>
    <w:p w14:paraId="66E061EE" w14:textId="6777A182" w:rsidR="00F95727" w:rsidRPr="00CB6A8E" w:rsidRDefault="00F95727" w:rsidP="00F95727">
      <w:pPr>
        <w:pStyle w:val="ListParagraph"/>
        <w:numPr>
          <w:ilvl w:val="0"/>
          <w:numId w:val="4"/>
        </w:numPr>
        <w:tabs>
          <w:tab w:val="left" w:pos="7279"/>
        </w:tabs>
        <w:spacing w:after="160"/>
        <w:jc w:val="both"/>
        <w:rPr>
          <w:sz w:val="32"/>
          <w:szCs w:val="32"/>
        </w:rPr>
      </w:pPr>
      <w:r w:rsidRPr="00CB6A8E">
        <w:rPr>
          <w:sz w:val="32"/>
          <w:szCs w:val="32"/>
        </w:rPr>
        <w:t xml:space="preserve">It </w:t>
      </w:r>
      <w:r>
        <w:rPr>
          <w:sz w:val="32"/>
          <w:szCs w:val="32"/>
        </w:rPr>
        <w:t>was</w:t>
      </w:r>
      <w:r w:rsidRPr="00CB6A8E">
        <w:rPr>
          <w:sz w:val="32"/>
          <w:szCs w:val="32"/>
        </w:rPr>
        <w:t xml:space="preserve"> very useful for the client</w:t>
      </w:r>
      <w:r w:rsidR="002B3542">
        <w:rPr>
          <w:sz w:val="32"/>
          <w:szCs w:val="32"/>
        </w:rPr>
        <w:t>s [Brand/Logo designers, Marketing Teams] who</w:t>
      </w:r>
      <w:r w:rsidRPr="00CB6A8E">
        <w:rPr>
          <w:sz w:val="32"/>
          <w:szCs w:val="32"/>
        </w:rPr>
        <w:t xml:space="preserve"> </w:t>
      </w:r>
      <w:r w:rsidR="002B3542">
        <w:rPr>
          <w:sz w:val="32"/>
          <w:szCs w:val="32"/>
        </w:rPr>
        <w:t>are new to the industry and trying to create a recognition</w:t>
      </w:r>
      <w:r w:rsidRPr="00CB6A8E">
        <w:rPr>
          <w:sz w:val="32"/>
          <w:szCs w:val="32"/>
        </w:rPr>
        <w:t>.</w:t>
      </w:r>
    </w:p>
    <w:p w14:paraId="4919E4D1" w14:textId="70A1D4ED" w:rsidR="00F95727" w:rsidRPr="00CB6A8E" w:rsidRDefault="00F95727" w:rsidP="00F95727">
      <w:pPr>
        <w:pStyle w:val="ListParagraph"/>
        <w:numPr>
          <w:ilvl w:val="0"/>
          <w:numId w:val="4"/>
        </w:numPr>
        <w:tabs>
          <w:tab w:val="left" w:pos="7279"/>
        </w:tabs>
        <w:spacing w:after="16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Helped to </w:t>
      </w:r>
      <w:r w:rsidR="002B3542">
        <w:rPr>
          <w:sz w:val="32"/>
          <w:szCs w:val="32"/>
        </w:rPr>
        <w:t>cross-check their effort in designing a logo by providing the relevance of the logo they’ve designed versus the logos of prominent and influential players in the business industry</w:t>
      </w:r>
      <w:r w:rsidRPr="00CB6A8E">
        <w:rPr>
          <w:sz w:val="32"/>
          <w:szCs w:val="32"/>
        </w:rPr>
        <w:t>.</w:t>
      </w:r>
    </w:p>
    <w:p w14:paraId="5B251FBC" w14:textId="76BDD929" w:rsidR="007A2DAD" w:rsidRPr="007A2DAD" w:rsidRDefault="00F95727" w:rsidP="007A2DAD">
      <w:pPr>
        <w:pStyle w:val="ListParagraph"/>
        <w:numPr>
          <w:ilvl w:val="0"/>
          <w:numId w:val="4"/>
        </w:numPr>
        <w:tabs>
          <w:tab w:val="left" w:pos="7279"/>
        </w:tabs>
        <w:spacing w:after="160"/>
        <w:jc w:val="both"/>
        <w:rPr>
          <w:b/>
          <w:sz w:val="32"/>
          <w:szCs w:val="32"/>
        </w:rPr>
      </w:pPr>
      <w:r w:rsidRPr="007A2DAD">
        <w:rPr>
          <w:sz w:val="32"/>
          <w:szCs w:val="32"/>
        </w:rPr>
        <w:t xml:space="preserve">Prediction was done based on the </w:t>
      </w:r>
      <w:r w:rsidR="002B3542" w:rsidRPr="007A2DAD">
        <w:rPr>
          <w:sz w:val="32"/>
          <w:szCs w:val="32"/>
        </w:rPr>
        <w:t>test image</w:t>
      </w:r>
      <w:r w:rsidRPr="007A2DAD">
        <w:rPr>
          <w:sz w:val="32"/>
          <w:szCs w:val="32"/>
        </w:rPr>
        <w:t xml:space="preserve">. </w:t>
      </w:r>
      <w:r w:rsidR="002B3542" w:rsidRPr="007A2DAD">
        <w:rPr>
          <w:sz w:val="32"/>
          <w:szCs w:val="32"/>
        </w:rPr>
        <w:t>Though the process of creating the best logo for a corporate association is not pretty straight forward. They can take the leverage of this application</w:t>
      </w:r>
      <w:r w:rsidR="009121B5" w:rsidRPr="007A2DAD">
        <w:rPr>
          <w:sz w:val="32"/>
          <w:szCs w:val="32"/>
        </w:rPr>
        <w:t>, by iteratively cross-checking the generated idea, and refine it to the sophisticated level</w:t>
      </w:r>
      <w:r w:rsidRPr="007A2DAD">
        <w:rPr>
          <w:sz w:val="32"/>
          <w:szCs w:val="32"/>
        </w:rPr>
        <w:t>.</w:t>
      </w:r>
    </w:p>
    <w:p w14:paraId="12013744" w14:textId="53B1E4B9" w:rsidR="007A2DAD" w:rsidRDefault="007A2DAD" w:rsidP="00F95727">
      <w:pPr>
        <w:jc w:val="both"/>
        <w:rPr>
          <w:b/>
          <w:sz w:val="32"/>
          <w:szCs w:val="32"/>
        </w:rPr>
      </w:pPr>
    </w:p>
    <w:p w14:paraId="6AA06FCF" w14:textId="5DFDB66A" w:rsidR="007A2DAD" w:rsidRDefault="007A2DAD" w:rsidP="00F95727">
      <w:pPr>
        <w:jc w:val="both"/>
        <w:rPr>
          <w:b/>
          <w:sz w:val="32"/>
          <w:szCs w:val="32"/>
        </w:rPr>
      </w:pPr>
    </w:p>
    <w:p w14:paraId="694BF2FF" w14:textId="21B60F75" w:rsidR="00466399" w:rsidRDefault="00466399" w:rsidP="00F95727">
      <w:pPr>
        <w:jc w:val="both"/>
        <w:rPr>
          <w:b/>
          <w:sz w:val="32"/>
          <w:szCs w:val="32"/>
        </w:rPr>
      </w:pPr>
    </w:p>
    <w:p w14:paraId="607BC7C7" w14:textId="07AC1A0D" w:rsidR="00466399" w:rsidRDefault="00466399" w:rsidP="00F95727">
      <w:pPr>
        <w:jc w:val="both"/>
        <w:rPr>
          <w:b/>
          <w:sz w:val="32"/>
          <w:szCs w:val="32"/>
        </w:rPr>
      </w:pPr>
    </w:p>
    <w:p w14:paraId="707028C1" w14:textId="19D8719F" w:rsidR="00466399" w:rsidRDefault="00466399" w:rsidP="00F95727">
      <w:pPr>
        <w:jc w:val="both"/>
        <w:rPr>
          <w:b/>
          <w:sz w:val="32"/>
          <w:szCs w:val="32"/>
        </w:rPr>
      </w:pPr>
    </w:p>
    <w:p w14:paraId="1F8B9DD5" w14:textId="4A32A947" w:rsidR="00466399" w:rsidRDefault="00466399" w:rsidP="00F95727">
      <w:pPr>
        <w:jc w:val="both"/>
        <w:rPr>
          <w:b/>
          <w:sz w:val="32"/>
          <w:szCs w:val="32"/>
        </w:rPr>
      </w:pPr>
    </w:p>
    <w:p w14:paraId="1494EBC7" w14:textId="3025E2BF" w:rsidR="00466399" w:rsidRDefault="00466399" w:rsidP="00F95727">
      <w:pPr>
        <w:jc w:val="both"/>
        <w:rPr>
          <w:b/>
          <w:sz w:val="32"/>
          <w:szCs w:val="32"/>
        </w:rPr>
      </w:pPr>
    </w:p>
    <w:p w14:paraId="38788EBB" w14:textId="77777777" w:rsidR="00466399" w:rsidRDefault="00466399" w:rsidP="00F95727">
      <w:pPr>
        <w:jc w:val="both"/>
        <w:rPr>
          <w:b/>
          <w:sz w:val="32"/>
          <w:szCs w:val="32"/>
        </w:rPr>
      </w:pPr>
    </w:p>
    <w:p w14:paraId="728F9333" w14:textId="77777777" w:rsidR="00F95727" w:rsidRPr="00CB6A8E" w:rsidRDefault="00F95727" w:rsidP="00F95727">
      <w:pPr>
        <w:jc w:val="both"/>
        <w:rPr>
          <w:b/>
          <w:sz w:val="32"/>
          <w:szCs w:val="32"/>
        </w:rPr>
      </w:pPr>
      <w:r w:rsidRPr="00CB6A8E">
        <w:rPr>
          <w:b/>
          <w:sz w:val="32"/>
          <w:szCs w:val="32"/>
        </w:rPr>
        <w:lastRenderedPageBreak/>
        <w:t xml:space="preserve">Challenges </w:t>
      </w:r>
      <w:r>
        <w:rPr>
          <w:b/>
          <w:sz w:val="32"/>
          <w:szCs w:val="32"/>
        </w:rPr>
        <w:t>F</w:t>
      </w:r>
      <w:r w:rsidRPr="00CB6A8E">
        <w:rPr>
          <w:b/>
          <w:sz w:val="32"/>
          <w:szCs w:val="32"/>
        </w:rPr>
        <w:t>aced:</w:t>
      </w:r>
    </w:p>
    <w:p w14:paraId="090F1014" w14:textId="276694F3" w:rsidR="00F95727" w:rsidRPr="00CB6A8E" w:rsidRDefault="009121B5" w:rsidP="00F95727">
      <w:pPr>
        <w:numPr>
          <w:ilvl w:val="0"/>
          <w:numId w:val="2"/>
        </w:numPr>
        <w:spacing w:after="160"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The first and most prominent challenge we have faced was the </w:t>
      </w:r>
      <w:r w:rsidR="004565B7">
        <w:rPr>
          <w:sz w:val="32"/>
          <w:szCs w:val="32"/>
        </w:rPr>
        <w:t>gathering</w:t>
      </w:r>
      <w:r w:rsidR="00F95727" w:rsidRPr="00CB6A8E">
        <w:rPr>
          <w:sz w:val="32"/>
          <w:szCs w:val="32"/>
        </w:rPr>
        <w:t xml:space="preserve"> the </w:t>
      </w:r>
      <w:r>
        <w:rPr>
          <w:sz w:val="32"/>
          <w:szCs w:val="32"/>
        </w:rPr>
        <w:t>images</w:t>
      </w:r>
      <w:r w:rsidR="003A1CEB">
        <w:rPr>
          <w:sz w:val="32"/>
          <w:szCs w:val="32"/>
        </w:rPr>
        <w:t xml:space="preserve"> by performing web scraping, as we aimed to build the model on diverse set of logos/Images.</w:t>
      </w:r>
      <w:r w:rsidR="00F95727" w:rsidRPr="00CB6A8E">
        <w:rPr>
          <w:sz w:val="32"/>
          <w:szCs w:val="32"/>
        </w:rPr>
        <w:t xml:space="preserve"> </w:t>
      </w:r>
    </w:p>
    <w:p w14:paraId="7DC17D3F" w14:textId="6AE2F35F" w:rsidR="003A1CEB" w:rsidRDefault="003A1CEB" w:rsidP="00F95727">
      <w:pPr>
        <w:numPr>
          <w:ilvl w:val="0"/>
          <w:numId w:val="2"/>
        </w:numPr>
        <w:spacing w:after="160"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  <w:t>After the process of the logo’s collection converged. The set of critical hardships faced were:</w:t>
      </w:r>
    </w:p>
    <w:p w14:paraId="1E9C286A" w14:textId="024A8BDA" w:rsidR="003A1CEB" w:rsidRDefault="003A1CEB" w:rsidP="003A1CEB">
      <w:pPr>
        <w:numPr>
          <w:ilvl w:val="1"/>
          <w:numId w:val="2"/>
        </w:numPr>
        <w:spacing w:after="160" w:line="276" w:lineRule="auto"/>
        <w:jc w:val="both"/>
        <w:rPr>
          <w:sz w:val="32"/>
          <w:szCs w:val="32"/>
        </w:rPr>
      </w:pPr>
      <w:r w:rsidRPr="00E044F7">
        <w:rPr>
          <w:sz w:val="32"/>
          <w:szCs w:val="32"/>
          <w:u w:val="single"/>
        </w:rPr>
        <w:t>Corrupted Images:</w:t>
      </w:r>
      <w:r>
        <w:rPr>
          <w:sz w:val="32"/>
          <w:szCs w:val="32"/>
        </w:rPr>
        <w:t xml:space="preserve"> Out of the images we have arranged for every logo, certain portion of them were corrupted images, they were not readable </w:t>
      </w:r>
      <w:r w:rsidR="00034749">
        <w:rPr>
          <w:sz w:val="32"/>
          <w:szCs w:val="32"/>
        </w:rPr>
        <w:t>by</w:t>
      </w:r>
      <w:r>
        <w:rPr>
          <w:sz w:val="32"/>
          <w:szCs w:val="32"/>
        </w:rPr>
        <w:t xml:space="preserve"> the model.</w:t>
      </w:r>
    </w:p>
    <w:p w14:paraId="36224BBA" w14:textId="2CCE52BD" w:rsidR="001D0E17" w:rsidRPr="00E044F7" w:rsidRDefault="001D0E17" w:rsidP="003A1CEB">
      <w:pPr>
        <w:numPr>
          <w:ilvl w:val="1"/>
          <w:numId w:val="2"/>
        </w:numPr>
        <w:spacing w:after="160" w:line="276" w:lineRule="auto"/>
        <w:jc w:val="both"/>
        <w:rPr>
          <w:sz w:val="32"/>
          <w:szCs w:val="32"/>
          <w:u w:val="single"/>
        </w:rPr>
      </w:pPr>
      <w:r w:rsidRPr="00E044F7">
        <w:rPr>
          <w:sz w:val="32"/>
          <w:szCs w:val="32"/>
          <w:u w:val="single"/>
        </w:rPr>
        <w:t xml:space="preserve">Irrelevant/Noise Images: </w:t>
      </w:r>
    </w:p>
    <w:p w14:paraId="4776962F" w14:textId="2B6C6935" w:rsidR="001D0E17" w:rsidRDefault="001D0E17" w:rsidP="001D0E17">
      <w:pPr>
        <w:numPr>
          <w:ilvl w:val="2"/>
          <w:numId w:val="2"/>
        </w:numPr>
        <w:spacing w:after="160"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  <w:t>There were some insignificant images for every class of the downloaded logo’s.</w:t>
      </w:r>
    </w:p>
    <w:p w14:paraId="2539ECEB" w14:textId="2973B5CE" w:rsidR="001D0E17" w:rsidRDefault="001D0E17" w:rsidP="001D0E17">
      <w:pPr>
        <w:numPr>
          <w:ilvl w:val="2"/>
          <w:numId w:val="2"/>
        </w:numPr>
        <w:spacing w:after="160"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  <w:t>It’s hard to manually check all the noise images in every class and abolish them.</w:t>
      </w:r>
    </w:p>
    <w:p w14:paraId="3B666710" w14:textId="3E7DC215" w:rsidR="00034749" w:rsidRDefault="00034749" w:rsidP="00034749">
      <w:pPr>
        <w:numPr>
          <w:ilvl w:val="1"/>
          <w:numId w:val="2"/>
        </w:numPr>
        <w:spacing w:after="160" w:line="276" w:lineRule="auto"/>
        <w:jc w:val="both"/>
        <w:rPr>
          <w:sz w:val="32"/>
          <w:szCs w:val="32"/>
        </w:rPr>
      </w:pPr>
      <w:r w:rsidRPr="00E044F7">
        <w:rPr>
          <w:sz w:val="32"/>
          <w:szCs w:val="32"/>
          <w:u w:val="single"/>
        </w:rPr>
        <w:t>Deviation in the Image Size:</w:t>
      </w:r>
      <w:r>
        <w:rPr>
          <w:sz w:val="32"/>
          <w:szCs w:val="32"/>
        </w:rPr>
        <w:t xml:space="preserve"> Every image is of different size, which added an additional step of including a script for re-sizing the images in our work-flow.</w:t>
      </w:r>
    </w:p>
    <w:p w14:paraId="7AC9F751" w14:textId="6B4F874B" w:rsidR="001D0E17" w:rsidRPr="001D0E17" w:rsidRDefault="00034749" w:rsidP="001D0E17">
      <w:pPr>
        <w:numPr>
          <w:ilvl w:val="1"/>
          <w:numId w:val="2"/>
        </w:numPr>
        <w:spacing w:after="160" w:line="276" w:lineRule="auto"/>
        <w:jc w:val="both"/>
        <w:rPr>
          <w:sz w:val="32"/>
          <w:szCs w:val="32"/>
        </w:rPr>
      </w:pPr>
      <w:r w:rsidRPr="00E044F7">
        <w:rPr>
          <w:sz w:val="32"/>
          <w:szCs w:val="32"/>
          <w:u w:val="single"/>
        </w:rPr>
        <w:t>Old vs New:</w:t>
      </w:r>
      <w:r>
        <w:rPr>
          <w:sz w:val="32"/>
          <w:szCs w:val="32"/>
        </w:rPr>
        <w:t xml:space="preserve"> This is a peculiar </w:t>
      </w:r>
      <w:r w:rsidR="001D0E17">
        <w:rPr>
          <w:sz w:val="32"/>
          <w:szCs w:val="32"/>
        </w:rPr>
        <w:t xml:space="preserve">type of </w:t>
      </w:r>
      <w:r>
        <w:rPr>
          <w:sz w:val="32"/>
          <w:szCs w:val="32"/>
        </w:rPr>
        <w:t xml:space="preserve">dis-comfort in this project. As the downloaded images contains the old and current </w:t>
      </w:r>
      <w:r w:rsidR="001D0E17">
        <w:rPr>
          <w:sz w:val="32"/>
          <w:szCs w:val="32"/>
        </w:rPr>
        <w:t>logos of the same company, which made the process a bit tough to generalize well for all sorts of logos.</w:t>
      </w:r>
    </w:p>
    <w:p w14:paraId="39396203" w14:textId="6B26C424" w:rsidR="001D0E17" w:rsidRDefault="001D0E17" w:rsidP="00F95727">
      <w:pPr>
        <w:numPr>
          <w:ilvl w:val="0"/>
          <w:numId w:val="2"/>
        </w:numPr>
        <w:spacing w:after="160"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  <w:t>Retaining the structure of the ‘images’ and ‘class name’ in the implementation, similar to how they were accommodated in the folder [After downloading]</w:t>
      </w:r>
      <w:r w:rsidR="00E044F7">
        <w:rPr>
          <w:sz w:val="32"/>
          <w:szCs w:val="32"/>
        </w:rPr>
        <w:t>.</w:t>
      </w:r>
    </w:p>
    <w:p w14:paraId="21E88F2E" w14:textId="2E805744" w:rsidR="00F95727" w:rsidRPr="00CB6A8E" w:rsidRDefault="00E044F7" w:rsidP="00F95727">
      <w:pPr>
        <w:numPr>
          <w:ilvl w:val="0"/>
          <w:numId w:val="2"/>
        </w:numPr>
        <w:spacing w:after="160"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  <w:t>A major trouble in the implementation which lured a major portion of the time is getting the data into the appropriate shape for the model to process</w:t>
      </w:r>
      <w:r w:rsidR="00F95727" w:rsidRPr="00CB6A8E">
        <w:rPr>
          <w:sz w:val="32"/>
          <w:szCs w:val="32"/>
        </w:rPr>
        <w:t>.</w:t>
      </w:r>
    </w:p>
    <w:p w14:paraId="71C9AF39" w14:textId="1CE85F83" w:rsidR="00F95727" w:rsidRDefault="00E044F7" w:rsidP="00F95727">
      <w:pPr>
        <w:numPr>
          <w:ilvl w:val="0"/>
          <w:numId w:val="2"/>
        </w:numPr>
        <w:spacing w:after="160"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>To train the model on this diverse dataset is another crucial difficulty</w:t>
      </w:r>
      <w:r w:rsidR="00085FFF">
        <w:rPr>
          <w:sz w:val="32"/>
          <w:szCs w:val="32"/>
        </w:rPr>
        <w:t>, as the training took a significant amount of time.</w:t>
      </w:r>
    </w:p>
    <w:p w14:paraId="2A1A462C" w14:textId="724D7F53" w:rsidR="007A2DAD" w:rsidRDefault="007A2DAD" w:rsidP="0091670F">
      <w:pPr>
        <w:spacing w:after="160" w:line="276" w:lineRule="auto"/>
        <w:jc w:val="both"/>
        <w:rPr>
          <w:sz w:val="32"/>
          <w:szCs w:val="32"/>
        </w:rPr>
      </w:pPr>
    </w:p>
    <w:p w14:paraId="221A906F" w14:textId="77777777" w:rsidR="0091670F" w:rsidRPr="00CB6A8E" w:rsidRDefault="0091670F" w:rsidP="0091670F">
      <w:pPr>
        <w:spacing w:after="160" w:line="276" w:lineRule="auto"/>
        <w:jc w:val="both"/>
        <w:rPr>
          <w:sz w:val="32"/>
          <w:szCs w:val="32"/>
        </w:rPr>
      </w:pPr>
      <w:bookmarkStart w:id="0" w:name="_GoBack"/>
      <w:bookmarkEnd w:id="0"/>
    </w:p>
    <w:p w14:paraId="0D3ED663" w14:textId="77777777" w:rsidR="00F95727" w:rsidRPr="00CB6A8E" w:rsidRDefault="00F95727" w:rsidP="00F95727">
      <w:pPr>
        <w:jc w:val="both"/>
        <w:rPr>
          <w:b/>
          <w:sz w:val="32"/>
          <w:szCs w:val="32"/>
        </w:rPr>
      </w:pPr>
      <w:r w:rsidRPr="00CB6A8E">
        <w:rPr>
          <w:b/>
          <w:sz w:val="32"/>
          <w:szCs w:val="32"/>
        </w:rPr>
        <w:t>The Approach:</w:t>
      </w:r>
    </w:p>
    <w:p w14:paraId="3EB35587" w14:textId="64643DD6" w:rsidR="00F95727" w:rsidRDefault="00F95727" w:rsidP="00E044F7">
      <w:pPr>
        <w:numPr>
          <w:ilvl w:val="0"/>
          <w:numId w:val="1"/>
        </w:numPr>
        <w:spacing w:after="160" w:line="276" w:lineRule="auto"/>
        <w:jc w:val="both"/>
        <w:rPr>
          <w:sz w:val="32"/>
          <w:szCs w:val="32"/>
        </w:rPr>
      </w:pPr>
      <w:r w:rsidRPr="00CB6A8E">
        <w:rPr>
          <w:sz w:val="32"/>
          <w:szCs w:val="32"/>
        </w:rPr>
        <w:t xml:space="preserve">Developed a Dynamic </w:t>
      </w:r>
      <w:r w:rsidR="00E044F7">
        <w:rPr>
          <w:sz w:val="32"/>
          <w:szCs w:val="32"/>
        </w:rPr>
        <w:t xml:space="preserve">Logo-Relevance </w:t>
      </w:r>
      <w:r>
        <w:rPr>
          <w:sz w:val="32"/>
          <w:szCs w:val="32"/>
        </w:rPr>
        <w:t>M</w:t>
      </w:r>
      <w:r w:rsidRPr="00CB6A8E">
        <w:rPr>
          <w:sz w:val="32"/>
          <w:szCs w:val="32"/>
        </w:rPr>
        <w:t xml:space="preserve">odel using </w:t>
      </w:r>
      <w:r w:rsidR="00E044F7" w:rsidRPr="00E044F7">
        <w:rPr>
          <w:sz w:val="32"/>
          <w:szCs w:val="32"/>
        </w:rPr>
        <w:t xml:space="preserve">Deep-Learning </w:t>
      </w:r>
      <w:r w:rsidRPr="00E044F7">
        <w:rPr>
          <w:sz w:val="32"/>
          <w:szCs w:val="32"/>
        </w:rPr>
        <w:t xml:space="preserve">techniques from the </w:t>
      </w:r>
      <w:r w:rsidR="007A2DAD">
        <w:rPr>
          <w:sz w:val="32"/>
          <w:szCs w:val="32"/>
        </w:rPr>
        <w:t>Logos</w:t>
      </w:r>
      <w:r w:rsidRPr="00E044F7">
        <w:rPr>
          <w:sz w:val="32"/>
          <w:szCs w:val="32"/>
        </w:rPr>
        <w:t xml:space="preserve"> data.</w:t>
      </w:r>
    </w:p>
    <w:p w14:paraId="74A538C5" w14:textId="09B46DD4" w:rsidR="007A2DAD" w:rsidRPr="00E044F7" w:rsidRDefault="007A2DAD" w:rsidP="00E044F7">
      <w:pPr>
        <w:numPr>
          <w:ilvl w:val="0"/>
          <w:numId w:val="1"/>
        </w:numPr>
        <w:spacing w:after="160"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Given a new logo as test, the model predicts how relevant the  test image is w.r.t the images in the training dataset. </w:t>
      </w:r>
    </w:p>
    <w:p w14:paraId="00E4F36A" w14:textId="3BBDC9B6" w:rsidR="00F95727" w:rsidRPr="002D7BB4" w:rsidRDefault="00F95727" w:rsidP="00F95727">
      <w:pPr>
        <w:numPr>
          <w:ilvl w:val="0"/>
          <w:numId w:val="1"/>
        </w:numPr>
        <w:spacing w:after="160" w:line="276" w:lineRule="auto"/>
        <w:jc w:val="both"/>
        <w:rPr>
          <w:sz w:val="32"/>
          <w:szCs w:val="32"/>
        </w:rPr>
      </w:pPr>
      <w:r w:rsidRPr="00CB6A8E">
        <w:rPr>
          <w:sz w:val="32"/>
          <w:szCs w:val="32"/>
        </w:rPr>
        <w:t xml:space="preserve">Enhanced the algorithm </w:t>
      </w:r>
      <w:r w:rsidR="00E044F7">
        <w:rPr>
          <w:sz w:val="32"/>
          <w:szCs w:val="32"/>
        </w:rPr>
        <w:t>by</w:t>
      </w:r>
      <w:r w:rsidRPr="00CB6A8E">
        <w:rPr>
          <w:sz w:val="32"/>
          <w:szCs w:val="32"/>
        </w:rPr>
        <w:t xml:space="preserve"> </w:t>
      </w:r>
      <w:r w:rsidR="007A2DAD">
        <w:rPr>
          <w:sz w:val="32"/>
          <w:szCs w:val="32"/>
        </w:rPr>
        <w:t xml:space="preserve">adding multiple convolutional layers and </w:t>
      </w:r>
      <w:r w:rsidRPr="00CB6A8E">
        <w:rPr>
          <w:sz w:val="32"/>
          <w:szCs w:val="32"/>
        </w:rPr>
        <w:t>scal</w:t>
      </w:r>
      <w:r w:rsidR="00E044F7">
        <w:rPr>
          <w:sz w:val="32"/>
          <w:szCs w:val="32"/>
        </w:rPr>
        <w:t xml:space="preserve">ing </w:t>
      </w:r>
      <w:r w:rsidRPr="00CB6A8E">
        <w:rPr>
          <w:sz w:val="32"/>
          <w:szCs w:val="32"/>
        </w:rPr>
        <w:t xml:space="preserve">it to the </w:t>
      </w:r>
      <w:r w:rsidR="00E044F7">
        <w:rPr>
          <w:sz w:val="32"/>
          <w:szCs w:val="32"/>
        </w:rPr>
        <w:t xml:space="preserve">size of the dataset, </w:t>
      </w:r>
      <w:proofErr w:type="spellStart"/>
      <w:r w:rsidR="00E044F7">
        <w:rPr>
          <w:sz w:val="32"/>
          <w:szCs w:val="32"/>
        </w:rPr>
        <w:t>i.e</w:t>
      </w:r>
      <w:proofErr w:type="spellEnd"/>
      <w:r w:rsidR="00E044F7">
        <w:rPr>
          <w:sz w:val="32"/>
          <w:szCs w:val="32"/>
        </w:rPr>
        <w:t xml:space="preserve"> size of the dataset </w:t>
      </w:r>
      <w:r w:rsidR="007A2DAD">
        <w:rPr>
          <w:sz w:val="32"/>
          <w:szCs w:val="32"/>
        </w:rPr>
        <w:t>could be</w:t>
      </w:r>
      <w:r w:rsidR="00E044F7">
        <w:rPr>
          <w:sz w:val="32"/>
          <w:szCs w:val="32"/>
        </w:rPr>
        <w:t xml:space="preserve"> </w:t>
      </w:r>
      <w:r w:rsidR="007A2DAD">
        <w:rPr>
          <w:sz w:val="32"/>
          <w:szCs w:val="32"/>
        </w:rPr>
        <w:t>‘</w:t>
      </w:r>
      <w:r w:rsidR="00E044F7">
        <w:rPr>
          <w:sz w:val="32"/>
          <w:szCs w:val="32"/>
        </w:rPr>
        <w:t>dynamic</w:t>
      </w:r>
      <w:r w:rsidR="007A2DAD">
        <w:rPr>
          <w:sz w:val="32"/>
          <w:szCs w:val="32"/>
        </w:rPr>
        <w:t>’ – any number of classes can be created on the go and run the model on that dataset</w:t>
      </w:r>
      <w:r w:rsidRPr="00CB6A8E">
        <w:rPr>
          <w:sz w:val="32"/>
          <w:szCs w:val="32"/>
        </w:rPr>
        <w:t>.</w:t>
      </w:r>
    </w:p>
    <w:p w14:paraId="6A5AD50A" w14:textId="575A87C2" w:rsidR="00F95727" w:rsidRDefault="00F95727" w:rsidP="00F95727">
      <w:pPr>
        <w:ind w:left="360"/>
        <w:jc w:val="both"/>
        <w:rPr>
          <w:sz w:val="32"/>
          <w:szCs w:val="32"/>
        </w:rPr>
      </w:pPr>
    </w:p>
    <w:p w14:paraId="471702A1" w14:textId="77777777" w:rsidR="007A2DAD" w:rsidRPr="00CB6A8E" w:rsidRDefault="007A2DAD" w:rsidP="00F95727">
      <w:pPr>
        <w:ind w:left="360"/>
        <w:jc w:val="both"/>
        <w:rPr>
          <w:sz w:val="32"/>
          <w:szCs w:val="32"/>
        </w:rPr>
      </w:pPr>
    </w:p>
    <w:p w14:paraId="39ABCEEE" w14:textId="77777777" w:rsidR="00F95727" w:rsidRPr="00CB6A8E" w:rsidRDefault="00F95727" w:rsidP="00F95727">
      <w:pPr>
        <w:tabs>
          <w:tab w:val="left" w:pos="7279"/>
        </w:tabs>
        <w:jc w:val="both"/>
        <w:rPr>
          <w:b/>
          <w:sz w:val="32"/>
          <w:szCs w:val="32"/>
        </w:rPr>
      </w:pPr>
      <w:r w:rsidRPr="00CB6A8E">
        <w:rPr>
          <w:b/>
          <w:sz w:val="32"/>
          <w:szCs w:val="32"/>
        </w:rPr>
        <w:t>Results and Analysis:</w:t>
      </w:r>
    </w:p>
    <w:p w14:paraId="0F2E4DCA" w14:textId="33D78E24" w:rsidR="00F95727" w:rsidRPr="007A2DAD" w:rsidRDefault="00F95727" w:rsidP="00F95727">
      <w:pPr>
        <w:numPr>
          <w:ilvl w:val="0"/>
          <w:numId w:val="3"/>
        </w:numPr>
        <w:tabs>
          <w:tab w:val="left" w:pos="7279"/>
        </w:tabs>
        <w:spacing w:after="160" w:line="276" w:lineRule="auto"/>
        <w:jc w:val="both"/>
        <w:rPr>
          <w:sz w:val="32"/>
          <w:szCs w:val="32"/>
          <w:u w:val="single"/>
        </w:rPr>
      </w:pPr>
      <w:r w:rsidRPr="007A2DAD">
        <w:rPr>
          <w:sz w:val="32"/>
          <w:szCs w:val="32"/>
          <w:u w:val="single"/>
        </w:rPr>
        <w:t>Train data:</w:t>
      </w:r>
      <w:r w:rsidR="007A2DAD">
        <w:rPr>
          <w:sz w:val="32"/>
          <w:szCs w:val="32"/>
        </w:rPr>
        <w:t xml:space="preserve"> No result for the Train Data. </w:t>
      </w:r>
    </w:p>
    <w:p w14:paraId="04C348B3" w14:textId="181227D6" w:rsidR="00F95727" w:rsidRPr="007A2DAD" w:rsidRDefault="00F95727" w:rsidP="00A96453">
      <w:pPr>
        <w:numPr>
          <w:ilvl w:val="0"/>
          <w:numId w:val="3"/>
        </w:numPr>
        <w:tabs>
          <w:tab w:val="left" w:pos="7279"/>
        </w:tabs>
        <w:spacing w:after="160" w:line="276" w:lineRule="auto"/>
        <w:jc w:val="both"/>
        <w:rPr>
          <w:b/>
          <w:sz w:val="32"/>
          <w:szCs w:val="32"/>
        </w:rPr>
      </w:pPr>
      <w:r w:rsidRPr="007A2DAD">
        <w:rPr>
          <w:sz w:val="32"/>
          <w:szCs w:val="32"/>
          <w:u w:val="single"/>
        </w:rPr>
        <w:t xml:space="preserve">Test </w:t>
      </w:r>
      <w:r w:rsidR="007A2DAD" w:rsidRPr="007A2DAD">
        <w:rPr>
          <w:sz w:val="32"/>
          <w:szCs w:val="32"/>
          <w:u w:val="single"/>
        </w:rPr>
        <w:t>D</w:t>
      </w:r>
      <w:r w:rsidRPr="007A2DAD">
        <w:rPr>
          <w:sz w:val="32"/>
          <w:szCs w:val="32"/>
          <w:u w:val="single"/>
        </w:rPr>
        <w:t>ata:</w:t>
      </w:r>
      <w:r w:rsidRPr="007A2DAD">
        <w:rPr>
          <w:sz w:val="32"/>
          <w:szCs w:val="32"/>
        </w:rPr>
        <w:t xml:space="preserve"> </w:t>
      </w:r>
      <w:r w:rsidR="007A2DAD" w:rsidRPr="007A2DAD">
        <w:rPr>
          <w:sz w:val="32"/>
          <w:szCs w:val="32"/>
        </w:rPr>
        <w:t xml:space="preserve">The output for the Test Data Image is that the model predicts how relevant, </w:t>
      </w:r>
      <w:proofErr w:type="spellStart"/>
      <w:r w:rsidR="007A2DAD" w:rsidRPr="007A2DAD">
        <w:rPr>
          <w:sz w:val="32"/>
          <w:szCs w:val="32"/>
        </w:rPr>
        <w:t>i.e</w:t>
      </w:r>
      <w:proofErr w:type="spellEnd"/>
      <w:r w:rsidR="007A2DAD" w:rsidRPr="007A2DAD">
        <w:rPr>
          <w:sz w:val="32"/>
          <w:szCs w:val="32"/>
        </w:rPr>
        <w:t xml:space="preserve"> (probability of the test image w.r.t to an class in the train data x 100) – resulting the ‘Percentage of Relevance’ of the test image.</w:t>
      </w:r>
    </w:p>
    <w:p w14:paraId="52C8B060" w14:textId="0B8F0427" w:rsidR="00F95727" w:rsidRDefault="00F95727" w:rsidP="00F95727">
      <w:pPr>
        <w:jc w:val="both"/>
        <w:rPr>
          <w:b/>
          <w:sz w:val="32"/>
          <w:szCs w:val="32"/>
        </w:rPr>
      </w:pPr>
    </w:p>
    <w:p w14:paraId="089F039E" w14:textId="04087181" w:rsidR="007A2DAD" w:rsidRDefault="007A2DAD" w:rsidP="00F95727">
      <w:pPr>
        <w:jc w:val="both"/>
        <w:rPr>
          <w:b/>
          <w:sz w:val="32"/>
          <w:szCs w:val="32"/>
        </w:rPr>
      </w:pPr>
    </w:p>
    <w:p w14:paraId="52F725F9" w14:textId="6E789F91" w:rsidR="00466399" w:rsidRDefault="00466399" w:rsidP="00F95727">
      <w:pPr>
        <w:jc w:val="both"/>
        <w:rPr>
          <w:b/>
          <w:sz w:val="32"/>
          <w:szCs w:val="32"/>
        </w:rPr>
      </w:pPr>
    </w:p>
    <w:p w14:paraId="248E5CE9" w14:textId="048F2B64" w:rsidR="00466399" w:rsidRDefault="00466399" w:rsidP="00F95727">
      <w:pPr>
        <w:jc w:val="both"/>
        <w:rPr>
          <w:b/>
          <w:sz w:val="32"/>
          <w:szCs w:val="32"/>
        </w:rPr>
      </w:pPr>
    </w:p>
    <w:p w14:paraId="03805F84" w14:textId="6EDD09AA" w:rsidR="00466399" w:rsidRDefault="00466399" w:rsidP="00F95727">
      <w:pPr>
        <w:jc w:val="both"/>
        <w:rPr>
          <w:b/>
          <w:sz w:val="32"/>
          <w:szCs w:val="32"/>
        </w:rPr>
      </w:pPr>
    </w:p>
    <w:p w14:paraId="30C8C03C" w14:textId="208392D8" w:rsidR="00466399" w:rsidRDefault="00466399" w:rsidP="00F95727">
      <w:pPr>
        <w:jc w:val="both"/>
        <w:rPr>
          <w:b/>
          <w:sz w:val="32"/>
          <w:szCs w:val="32"/>
        </w:rPr>
      </w:pPr>
    </w:p>
    <w:p w14:paraId="72A52229" w14:textId="441C79DA" w:rsidR="00466399" w:rsidRDefault="00466399" w:rsidP="00F95727">
      <w:pPr>
        <w:jc w:val="both"/>
        <w:rPr>
          <w:b/>
          <w:sz w:val="32"/>
          <w:szCs w:val="32"/>
        </w:rPr>
      </w:pPr>
    </w:p>
    <w:p w14:paraId="137B7CE2" w14:textId="77777777" w:rsidR="00466399" w:rsidRDefault="00466399" w:rsidP="00F95727">
      <w:pPr>
        <w:jc w:val="both"/>
        <w:rPr>
          <w:b/>
          <w:sz w:val="32"/>
          <w:szCs w:val="32"/>
        </w:rPr>
      </w:pPr>
    </w:p>
    <w:p w14:paraId="782344CC" w14:textId="77777777" w:rsidR="00F95727" w:rsidRPr="00CB6A8E" w:rsidRDefault="00F95727" w:rsidP="00F95727">
      <w:pPr>
        <w:jc w:val="both"/>
        <w:rPr>
          <w:b/>
          <w:sz w:val="32"/>
          <w:szCs w:val="32"/>
        </w:rPr>
      </w:pPr>
      <w:r w:rsidRPr="00CB6A8E">
        <w:rPr>
          <w:b/>
          <w:sz w:val="32"/>
          <w:szCs w:val="32"/>
        </w:rPr>
        <w:lastRenderedPageBreak/>
        <w:t>Our Deliverable</w:t>
      </w:r>
    </w:p>
    <w:p w14:paraId="3356EA0B" w14:textId="453B0B00" w:rsidR="00085FFF" w:rsidRDefault="00085FFF" w:rsidP="00F95727">
      <w:pPr>
        <w:numPr>
          <w:ilvl w:val="0"/>
          <w:numId w:val="5"/>
        </w:numPr>
        <w:spacing w:after="160"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  <w:t>Our deliverable is a Tool/Package of following mechanisms:</w:t>
      </w:r>
    </w:p>
    <w:p w14:paraId="6BCE0514" w14:textId="437B975F" w:rsidR="007D65E2" w:rsidRPr="007D65E2" w:rsidRDefault="00085FFF" w:rsidP="00085FFF">
      <w:pPr>
        <w:numPr>
          <w:ilvl w:val="1"/>
          <w:numId w:val="5"/>
        </w:numPr>
        <w:spacing w:after="160" w:line="276" w:lineRule="auto"/>
        <w:jc w:val="both"/>
        <w:rPr>
          <w:sz w:val="32"/>
          <w:szCs w:val="32"/>
          <w:u w:val="single"/>
        </w:rPr>
      </w:pPr>
      <w:r w:rsidRPr="00085FFF">
        <w:rPr>
          <w:sz w:val="32"/>
          <w:szCs w:val="32"/>
          <w:u w:val="single"/>
        </w:rPr>
        <w:t>User-Interface:</w:t>
      </w:r>
      <w:r>
        <w:rPr>
          <w:sz w:val="32"/>
          <w:szCs w:val="32"/>
        </w:rPr>
        <w:t xml:space="preserve"> A UI for providing the Input [Test Image] to the Model. We have used </w:t>
      </w:r>
      <w:r w:rsidR="007D65E2">
        <w:rPr>
          <w:sz w:val="32"/>
          <w:szCs w:val="32"/>
        </w:rPr>
        <w:t>the following components for creating the UI:</w:t>
      </w:r>
    </w:p>
    <w:p w14:paraId="13D47CE9" w14:textId="776AF698" w:rsidR="00085FFF" w:rsidRPr="007D65E2" w:rsidRDefault="00085FFF" w:rsidP="007D65E2">
      <w:pPr>
        <w:numPr>
          <w:ilvl w:val="2"/>
          <w:numId w:val="5"/>
        </w:numPr>
        <w:spacing w:after="160" w:line="276" w:lineRule="auto"/>
        <w:jc w:val="both"/>
        <w:rPr>
          <w:sz w:val="32"/>
          <w:szCs w:val="32"/>
          <w:u w:val="single"/>
        </w:rPr>
      </w:pPr>
      <w:r>
        <w:rPr>
          <w:sz w:val="32"/>
          <w:szCs w:val="32"/>
        </w:rPr>
        <w:t>‘Flask’ framework.</w:t>
      </w:r>
    </w:p>
    <w:p w14:paraId="5D831250" w14:textId="7CCC44D8" w:rsidR="007D65E2" w:rsidRPr="007D65E2" w:rsidRDefault="007D65E2" w:rsidP="007D65E2">
      <w:pPr>
        <w:numPr>
          <w:ilvl w:val="2"/>
          <w:numId w:val="5"/>
        </w:numPr>
        <w:spacing w:after="160" w:line="276" w:lineRule="auto"/>
        <w:jc w:val="both"/>
        <w:rPr>
          <w:sz w:val="32"/>
          <w:szCs w:val="32"/>
          <w:u w:val="single"/>
        </w:rPr>
      </w:pPr>
      <w:r>
        <w:rPr>
          <w:sz w:val="32"/>
          <w:szCs w:val="32"/>
        </w:rPr>
        <w:t>HTML</w:t>
      </w:r>
    </w:p>
    <w:p w14:paraId="437A0868" w14:textId="4DC377C2" w:rsidR="007D65E2" w:rsidRPr="00085FFF" w:rsidRDefault="007D65E2" w:rsidP="007D65E2">
      <w:pPr>
        <w:numPr>
          <w:ilvl w:val="2"/>
          <w:numId w:val="5"/>
        </w:numPr>
        <w:spacing w:after="160" w:line="276" w:lineRule="auto"/>
        <w:jc w:val="both"/>
        <w:rPr>
          <w:sz w:val="32"/>
          <w:szCs w:val="32"/>
          <w:u w:val="single"/>
        </w:rPr>
      </w:pPr>
      <w:r>
        <w:rPr>
          <w:sz w:val="32"/>
          <w:szCs w:val="32"/>
        </w:rPr>
        <w:t>Java Script</w:t>
      </w:r>
    </w:p>
    <w:p w14:paraId="2B2A9DE5" w14:textId="28768286" w:rsidR="00085FFF" w:rsidRPr="00085FFF" w:rsidRDefault="00085FFF" w:rsidP="00085FFF">
      <w:pPr>
        <w:numPr>
          <w:ilvl w:val="1"/>
          <w:numId w:val="5"/>
        </w:numPr>
        <w:spacing w:after="160" w:line="276" w:lineRule="auto"/>
        <w:jc w:val="both"/>
        <w:rPr>
          <w:sz w:val="32"/>
          <w:szCs w:val="32"/>
        </w:rPr>
      </w:pPr>
      <w:r>
        <w:rPr>
          <w:sz w:val="32"/>
          <w:szCs w:val="32"/>
          <w:u w:val="single"/>
        </w:rPr>
        <w:t>Internal Mechanism</w:t>
      </w:r>
      <w:r w:rsidRPr="00085FFF">
        <w:rPr>
          <w:sz w:val="32"/>
          <w:szCs w:val="32"/>
          <w:u w:val="single"/>
        </w:rPr>
        <w:t>:</w:t>
      </w:r>
      <w:r>
        <w:rPr>
          <w:sz w:val="32"/>
          <w:szCs w:val="32"/>
        </w:rPr>
        <w:t xml:space="preserve"> Code for the Plug-ins. Collecting the input from the UI and provide to the Convolutional Neural Model</w:t>
      </w:r>
      <w:r w:rsidR="00F95727" w:rsidRPr="00CB6A8E">
        <w:rPr>
          <w:sz w:val="32"/>
          <w:szCs w:val="32"/>
        </w:rPr>
        <w:t>.</w:t>
      </w:r>
    </w:p>
    <w:p w14:paraId="07893EC0" w14:textId="28AC9AE5" w:rsidR="00F95727" w:rsidRPr="00CB6A8E" w:rsidRDefault="00F95727" w:rsidP="00F95727">
      <w:pPr>
        <w:numPr>
          <w:ilvl w:val="0"/>
          <w:numId w:val="5"/>
        </w:numPr>
        <w:spacing w:after="160" w:line="276" w:lineRule="auto"/>
        <w:jc w:val="both"/>
        <w:rPr>
          <w:sz w:val="32"/>
          <w:szCs w:val="32"/>
        </w:rPr>
      </w:pPr>
      <w:r w:rsidRPr="00CB6A8E">
        <w:rPr>
          <w:sz w:val="32"/>
          <w:szCs w:val="32"/>
        </w:rPr>
        <w:t xml:space="preserve">Delivered the application for predicting single </w:t>
      </w:r>
      <w:r w:rsidR="00085FFF">
        <w:rPr>
          <w:sz w:val="32"/>
          <w:szCs w:val="32"/>
        </w:rPr>
        <w:t>Test Image.</w:t>
      </w:r>
    </w:p>
    <w:p w14:paraId="37390885" w14:textId="2695B126" w:rsidR="00F95727" w:rsidRPr="00F1433E" w:rsidRDefault="00085FFF" w:rsidP="00F95727">
      <w:pPr>
        <w:numPr>
          <w:ilvl w:val="0"/>
          <w:numId w:val="5"/>
        </w:numPr>
        <w:spacing w:after="160" w:line="276" w:lineRule="auto"/>
        <w:jc w:val="both"/>
        <w:rPr>
          <w:sz w:val="32"/>
          <w:szCs w:val="32"/>
          <w:u w:val="single"/>
        </w:rPr>
      </w:pPr>
      <w:r w:rsidRPr="00F1433E">
        <w:rPr>
          <w:sz w:val="32"/>
          <w:szCs w:val="32"/>
          <w:u w:val="single"/>
        </w:rPr>
        <w:t>Output:</w:t>
      </w:r>
    </w:p>
    <w:p w14:paraId="220895B5" w14:textId="77777777" w:rsidR="00F95727" w:rsidRPr="00CB6A8E" w:rsidRDefault="00F95727" w:rsidP="00F95727">
      <w:pPr>
        <w:ind w:left="720"/>
        <w:jc w:val="both"/>
        <w:rPr>
          <w:sz w:val="32"/>
          <w:szCs w:val="32"/>
        </w:rPr>
      </w:pPr>
    </w:p>
    <w:p w14:paraId="3AF7C5A1" w14:textId="2CF512C9" w:rsidR="0094013D" w:rsidRDefault="00466399" w:rsidP="00466399">
      <w:pPr>
        <w:ind w:firstLine="720"/>
      </w:pPr>
      <w:r>
        <w:rPr>
          <w:noProof/>
        </w:rPr>
        <w:drawing>
          <wp:inline distT="0" distB="0" distL="0" distR="0" wp14:anchorId="55F9FDC0" wp14:editId="4BC6A6DE">
            <wp:extent cx="5958840" cy="3609109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576" cy="3611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6FFEA" w14:textId="77777777" w:rsidR="00E56D25" w:rsidRDefault="00E56D25"/>
    <w:p w14:paraId="4FE46862" w14:textId="77777777" w:rsidR="00E56D25" w:rsidRDefault="00E56D25"/>
    <w:sectPr w:rsidR="00E56D25" w:rsidSect="00E56D25">
      <w:footerReference w:type="default" r:id="rId10"/>
      <w:pgSz w:w="11900" w:h="16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8C0A93C" w14:textId="77777777" w:rsidR="00FF70E0" w:rsidRDefault="00FF70E0" w:rsidP="00E56D25">
      <w:r>
        <w:separator/>
      </w:r>
    </w:p>
  </w:endnote>
  <w:endnote w:type="continuationSeparator" w:id="0">
    <w:p w14:paraId="56BCA048" w14:textId="77777777" w:rsidR="00FF70E0" w:rsidRDefault="00FF70E0" w:rsidP="00E56D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016877" w14:textId="77777777" w:rsidR="00E56D25" w:rsidRDefault="00E56D25">
    <w:pPr>
      <w:pStyle w:val="Foot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5F6C4F6E" wp14:editId="59300D72">
          <wp:simplePos x="0" y="0"/>
          <wp:positionH relativeFrom="column">
            <wp:posOffset>-906449</wp:posOffset>
          </wp:positionH>
          <wp:positionV relativeFrom="page">
            <wp:posOffset>9891395</wp:posOffset>
          </wp:positionV>
          <wp:extent cx="7610475" cy="784860"/>
          <wp:effectExtent l="0" t="0" r="0" b="2540"/>
          <wp:wrapNone/>
          <wp:docPr id="25" name="Picture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" name="FOOTER.png"/>
                  <pic:cNvPicPr/>
                </pic:nvPicPr>
                <pic:blipFill>
                  <a:blip r:embed="rId1">
                    <a:alphaModFix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10475" cy="7848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66114DDB" w14:textId="77777777" w:rsidR="00E56D25" w:rsidRPr="00E56D25" w:rsidRDefault="00E56D25" w:rsidP="00E56D2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4828364" w14:textId="77777777" w:rsidR="00FF70E0" w:rsidRDefault="00FF70E0" w:rsidP="00E56D25">
      <w:r>
        <w:separator/>
      </w:r>
    </w:p>
  </w:footnote>
  <w:footnote w:type="continuationSeparator" w:id="0">
    <w:p w14:paraId="45B1387C" w14:textId="77777777" w:rsidR="00FF70E0" w:rsidRDefault="00FF70E0" w:rsidP="00E56D2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EB51B2"/>
    <w:multiLevelType w:val="hybridMultilevel"/>
    <w:tmpl w:val="E63E7FFE"/>
    <w:lvl w:ilvl="0" w:tplc="B134C7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98AB45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ABC9584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E90B19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93665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650507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FD4C43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480C19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12E79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3D662D40"/>
    <w:multiLevelType w:val="hybridMultilevel"/>
    <w:tmpl w:val="6BB2F06A"/>
    <w:lvl w:ilvl="0" w:tplc="AA38C5D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4A8386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0A8297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36E007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8C2E3A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120A41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E10793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C24ACE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C98EED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3EAE596E"/>
    <w:multiLevelType w:val="hybridMultilevel"/>
    <w:tmpl w:val="8640C0D6"/>
    <w:lvl w:ilvl="0" w:tplc="AD66AEB0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B44498"/>
    <w:multiLevelType w:val="hybridMultilevel"/>
    <w:tmpl w:val="98A80414"/>
    <w:lvl w:ilvl="0" w:tplc="E8DE40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5F6028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7C214B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730AF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D8C3E8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38A5B1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7703AD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A82E2D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41A631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50A17F4D"/>
    <w:multiLevelType w:val="hybridMultilevel"/>
    <w:tmpl w:val="F4CA83CC"/>
    <w:lvl w:ilvl="0" w:tplc="A404B2F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26ADF0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35C0D4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B98BA2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9A6456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1026DD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784C2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010BB7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AA89E8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5A1E"/>
    <w:rsid w:val="00034749"/>
    <w:rsid w:val="00085FFF"/>
    <w:rsid w:val="00135A1E"/>
    <w:rsid w:val="001D0E17"/>
    <w:rsid w:val="001D6D08"/>
    <w:rsid w:val="002B3542"/>
    <w:rsid w:val="002C6B8D"/>
    <w:rsid w:val="003A1CEB"/>
    <w:rsid w:val="004565B7"/>
    <w:rsid w:val="00466399"/>
    <w:rsid w:val="00490863"/>
    <w:rsid w:val="006A65B7"/>
    <w:rsid w:val="0076545D"/>
    <w:rsid w:val="007A2DAD"/>
    <w:rsid w:val="007C0458"/>
    <w:rsid w:val="007D65E2"/>
    <w:rsid w:val="007D7501"/>
    <w:rsid w:val="00847761"/>
    <w:rsid w:val="00892B3A"/>
    <w:rsid w:val="008F5E53"/>
    <w:rsid w:val="009121B5"/>
    <w:rsid w:val="0091670F"/>
    <w:rsid w:val="0094013D"/>
    <w:rsid w:val="00A32951"/>
    <w:rsid w:val="00A8081E"/>
    <w:rsid w:val="00AC339D"/>
    <w:rsid w:val="00AD1A06"/>
    <w:rsid w:val="00C407E1"/>
    <w:rsid w:val="00C64DEE"/>
    <w:rsid w:val="00D21393"/>
    <w:rsid w:val="00DF002D"/>
    <w:rsid w:val="00E044F7"/>
    <w:rsid w:val="00E56D25"/>
    <w:rsid w:val="00EB506B"/>
    <w:rsid w:val="00F1433E"/>
    <w:rsid w:val="00F95727"/>
    <w:rsid w:val="00FF70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0B740E"/>
  <w14:defaultImageDpi w14:val="32767"/>
  <w15:chartTrackingRefBased/>
  <w15:docId w15:val="{713F60C7-0683-4844-BCA4-BB365AD941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56D2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56D25"/>
  </w:style>
  <w:style w:type="paragraph" w:styleId="Footer">
    <w:name w:val="footer"/>
    <w:basedOn w:val="Normal"/>
    <w:link w:val="FooterChar"/>
    <w:uiPriority w:val="99"/>
    <w:unhideWhenUsed/>
    <w:rsid w:val="00E56D2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56D25"/>
  </w:style>
  <w:style w:type="paragraph" w:styleId="NoSpacing">
    <w:name w:val="No Spacing"/>
    <w:uiPriority w:val="1"/>
    <w:qFormat/>
    <w:rsid w:val="00E56D25"/>
    <w:rPr>
      <w:rFonts w:eastAsiaTheme="minorEastAsia"/>
      <w:sz w:val="22"/>
      <w:szCs w:val="22"/>
      <w:lang w:val="en-US" w:eastAsia="zh-CN"/>
    </w:rPr>
  </w:style>
  <w:style w:type="paragraph" w:styleId="ListParagraph">
    <w:name w:val="List Paragraph"/>
    <w:basedOn w:val="Normal"/>
    <w:uiPriority w:val="34"/>
    <w:qFormat/>
    <w:rsid w:val="00F95727"/>
    <w:pPr>
      <w:spacing w:after="200" w:line="276" w:lineRule="auto"/>
      <w:ind w:left="720"/>
      <w:contextualSpacing/>
    </w:pPr>
    <w:rPr>
      <w:sz w:val="22"/>
      <w:szCs w:val="22"/>
      <w:lang w:val="en-US"/>
    </w:rPr>
  </w:style>
  <w:style w:type="paragraph" w:styleId="NormalWeb">
    <w:name w:val="Normal (Web)"/>
    <w:basedOn w:val="Normal"/>
    <w:uiPriority w:val="99"/>
    <w:semiHidden/>
    <w:unhideWhenUsed/>
    <w:rsid w:val="00892B3A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911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LL\Desktop\GEM\LogoRelevance_WhitePaper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F37570C-947A-45AF-8CCD-830F56DB10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LogoRelevance_WhitePaper.dotx</Template>
  <TotalTime>286</TotalTime>
  <Pages>6</Pages>
  <Words>795</Words>
  <Characters>4538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TARUN WUYYURU</cp:lastModifiedBy>
  <cp:revision>6</cp:revision>
  <cp:lastPrinted>2019-02-21T11:46:00Z</cp:lastPrinted>
  <dcterms:created xsi:type="dcterms:W3CDTF">2019-02-21T06:46:00Z</dcterms:created>
  <dcterms:modified xsi:type="dcterms:W3CDTF">2019-02-26T15:42:00Z</dcterms:modified>
</cp:coreProperties>
</file>